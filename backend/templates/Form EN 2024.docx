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1B4C97D9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</w:p>
    <w:p w14:paraId="594AF1AC" w14:textId="646A1DF2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</w:p>
    <w:p w14:paraId="7A2604BA" w14:textId="5E6EC939" w:rsidR="003C2EF8" w:rsidRDefault="003C2EF8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560BBD01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</w:p>
    <w:p w14:paraId="39695A2D" w14:textId="1B5EC561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</w:p>
    <w:p w14:paraId="19B552E2" w14:textId="1DC6D0F0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018A8202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Content>
        <w:p w14:paraId="34384CD5" w14:textId="1AD5A811" w:rsidR="00657A9F" w:rsidRDefault="00000000" w:rsidP="006776FF">
          <w:pPr>
            <w:pStyle w:val="TOC1"/>
            <w:spacing w:before="0"/>
            <w:ind w:left="567" w:firstLine="0"/>
          </w:pPr>
          <w:fldSimple w:instr=" TOC \o &quot;1-3&quot; \f \n \u ">
            <w:r w:rsidR="003F2964">
              <w:rPr>
                <w:b w:val="0"/>
                <w:bCs/>
                <w:noProof/>
              </w:rPr>
              <w:t>No table of contents entries found.</w:t>
            </w:r>
          </w:fldSimple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5233FC0B" w14:textId="1ECD8D51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063EE162" w14:textId="24F70738" w:rsidR="00657A9F" w:rsidRDefault="0084783A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4690CD5C" w14:textId="77777777" w:rsidR="00657A9F" w:rsidRDefault="00657A9F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AEB4D6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4A2AB" w14:textId="77777777" w:rsidR="00442A2F" w:rsidRDefault="00442A2F" w:rsidP="00AE7A20">
      <w:pPr>
        <w:spacing w:after="0" w:line="240" w:lineRule="auto"/>
      </w:pPr>
      <w:r>
        <w:separator/>
      </w:r>
    </w:p>
  </w:endnote>
  <w:endnote w:type="continuationSeparator" w:id="0">
    <w:p w14:paraId="00AB2D2D" w14:textId="77777777" w:rsidR="00442A2F" w:rsidRDefault="00442A2F" w:rsidP="00AE7A20">
      <w:pPr>
        <w:spacing w:after="0" w:line="240" w:lineRule="auto"/>
      </w:pPr>
      <w:r>
        <w:continuationSeparator/>
      </w:r>
    </w:p>
  </w:endnote>
  <w:endnote w:type="continuationNotice" w:id="1">
    <w:p w14:paraId="4DE10F7B" w14:textId="77777777" w:rsidR="00442A2F" w:rsidRDefault="00442A2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F4B3E" w14:textId="77777777" w:rsidR="00442A2F" w:rsidRDefault="00442A2F" w:rsidP="00AE7A20">
      <w:pPr>
        <w:spacing w:after="0" w:line="240" w:lineRule="auto"/>
      </w:pPr>
      <w:r>
        <w:separator/>
      </w:r>
    </w:p>
  </w:footnote>
  <w:footnote w:type="continuationSeparator" w:id="0">
    <w:p w14:paraId="2E77496B" w14:textId="77777777" w:rsidR="00442A2F" w:rsidRDefault="00442A2F" w:rsidP="00AE7A20">
      <w:pPr>
        <w:spacing w:after="0" w:line="240" w:lineRule="auto"/>
      </w:pPr>
      <w:r>
        <w:continuationSeparator/>
      </w:r>
    </w:p>
  </w:footnote>
  <w:footnote w:type="continuationNotice" w:id="1">
    <w:p w14:paraId="3D58B57C" w14:textId="77777777" w:rsidR="00442A2F" w:rsidRDefault="00442A2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8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72771048">
    <w:abstractNumId w:val="2"/>
  </w:num>
  <w:num w:numId="2" w16cid:durableId="1268848901">
    <w:abstractNumId w:val="1"/>
  </w:num>
  <w:num w:numId="3" w16cid:durableId="1950119439">
    <w:abstractNumId w:val="5"/>
  </w:num>
  <w:num w:numId="4" w16cid:durableId="24794007">
    <w:abstractNumId w:val="8"/>
  </w:num>
  <w:num w:numId="5" w16cid:durableId="19648019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3"/>
  </w:num>
  <w:num w:numId="7" w16cid:durableId="143308547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7"/>
  </w:num>
  <w:num w:numId="11" w16cid:durableId="317685321">
    <w:abstractNumId w:val="3"/>
  </w:num>
  <w:num w:numId="12" w16cid:durableId="11167436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2"/>
  </w:num>
  <w:num w:numId="15" w16cid:durableId="871697336">
    <w:abstractNumId w:val="4"/>
  </w:num>
  <w:num w:numId="16" w16cid:durableId="7819219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17E56"/>
    <w:rsid w:val="00923175"/>
    <w:rsid w:val="00926983"/>
    <w:rsid w:val="00926B96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26A77"/>
    <w:rsid w:val="00A31B88"/>
    <w:rsid w:val="00A37E73"/>
    <w:rsid w:val="00A41D5B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B0E38"/>
    <w:rsid w:val="00BB29A0"/>
    <w:rsid w:val="00BC4111"/>
    <w:rsid w:val="00BD08E0"/>
    <w:rsid w:val="00BE02A4"/>
    <w:rsid w:val="00BE3F1C"/>
    <w:rsid w:val="00BF0B3C"/>
    <w:rsid w:val="00BF782A"/>
    <w:rsid w:val="00C0657F"/>
    <w:rsid w:val="00C10D55"/>
    <w:rsid w:val="00C17199"/>
    <w:rsid w:val="00C20A8D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6834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DF2ABF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40EA3"/>
    <w:rsid w:val="00F43B92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20</cp:revision>
  <cp:lastPrinted>2018-05-21T12:50:00Z</cp:lastPrinted>
  <dcterms:created xsi:type="dcterms:W3CDTF">2023-04-26T10:13:00Z</dcterms:created>
  <dcterms:modified xsi:type="dcterms:W3CDTF">2025-08-26T07:34:00Z</dcterms:modified>
</cp:coreProperties>
</file>