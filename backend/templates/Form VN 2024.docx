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BBBFC" w14:textId="77777777" w:rsidR="00F135CC" w:rsidRPr="00EC0DF5" w:rsidRDefault="00F135CC" w:rsidP="00F135CC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8"/>
          <w:szCs w:val="48"/>
        </w:rPr>
      </w:pPr>
      <w:r w:rsidRPr="00EC0DF5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8"/>
        </w:rPr>
        <w:t>BẢN ĐÁNH GIÁ NĂNG LỰC ỨNG VIÊN</w:t>
      </w:r>
    </w:p>
    <w:p w14:paraId="5897A7D0" w14:textId="481D2C8D" w:rsidR="00F135CC" w:rsidRPr="00EC0DF5" w:rsidRDefault="00F135CC" w:rsidP="00F135CC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 w:rsidRPr="00EC0DF5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Khách hàng: </w:t>
      </w:r>
    </w:p>
    <w:p w14:paraId="4D0DAB4E" w14:textId="2243023A" w:rsidR="00F135CC" w:rsidRPr="00EC0DF5" w:rsidRDefault="00F135CC" w:rsidP="00F135CC">
      <w:pPr>
        <w:spacing w:before="160" w:after="240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 w:rsidRPr="00EC0DF5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Vị trí: </w:t>
      </w:r>
    </w:p>
    <w:p w14:paraId="45F4F82E" w14:textId="77777777" w:rsidR="00F135CC" w:rsidRDefault="00F135CC" w:rsidP="00F135CC">
      <w:pPr>
        <w:pStyle w:val="ListParagraph"/>
        <w:numPr>
          <w:ilvl w:val="0"/>
          <w:numId w:val="19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 w:rsidRPr="00EC0DF5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Thông tin cá nhân</w:t>
      </w:r>
    </w:p>
    <w:p w14:paraId="672B6690" w14:textId="77777777" w:rsidR="00F72F74" w:rsidRPr="00F72F74" w:rsidRDefault="00F72F74" w:rsidP="000E1BFD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F72F74">
        <w:rPr>
          <w:rFonts w:ascii="Arial" w:eastAsia="Arial" w:hAnsi="Arial" w:cs="Arial"/>
          <w:color w:val="002060"/>
        </w:rPr>
        <w:t>Họ tên:</w:t>
      </w:r>
      <w:r w:rsidRPr="00F72F74">
        <w:rPr>
          <w:rFonts w:ascii="Arial" w:eastAsia="Arial" w:hAnsi="Arial" w:cs="Arial"/>
          <w:color w:val="002060"/>
        </w:rPr>
        <w:tab/>
      </w:r>
    </w:p>
    <w:p w14:paraId="070A9F85" w14:textId="310A9099" w:rsidR="00F72F74" w:rsidRPr="00F72F74" w:rsidRDefault="00F72F74" w:rsidP="000E1BFD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F72F74">
        <w:rPr>
          <w:rFonts w:ascii="Arial" w:eastAsia="Arial" w:hAnsi="Arial" w:cs="Arial"/>
          <w:color w:val="002060"/>
        </w:rPr>
        <w:t>Giới tính:</w:t>
      </w:r>
      <w:r w:rsidRPr="00F72F74">
        <w:rPr>
          <w:rFonts w:ascii="Arial" w:eastAsia="Arial" w:hAnsi="Arial" w:cs="Arial"/>
          <w:color w:val="002060"/>
        </w:rPr>
        <w:tab/>
      </w:r>
    </w:p>
    <w:p w14:paraId="3D9678CC" w14:textId="77777777" w:rsidR="00F72F74" w:rsidRPr="00F72F74" w:rsidRDefault="00F72F74" w:rsidP="000E1BFD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F72F74">
        <w:rPr>
          <w:rFonts w:ascii="Arial" w:eastAsia="Arial" w:hAnsi="Arial" w:cs="Arial"/>
          <w:color w:val="002060"/>
        </w:rPr>
        <w:t>Năm sinh:</w:t>
      </w:r>
      <w:r w:rsidRPr="00F72F74">
        <w:rPr>
          <w:rFonts w:ascii="Arial" w:eastAsia="Arial" w:hAnsi="Arial" w:cs="Arial"/>
          <w:color w:val="002060"/>
        </w:rPr>
        <w:tab/>
      </w:r>
    </w:p>
    <w:p w14:paraId="50A50EE3" w14:textId="7D5A0FDA" w:rsidR="00F72F74" w:rsidRPr="00F72F74" w:rsidRDefault="00F72F74" w:rsidP="000E1BFD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F72F74">
        <w:rPr>
          <w:rFonts w:ascii="Arial" w:eastAsia="Arial" w:hAnsi="Arial" w:cs="Arial"/>
          <w:color w:val="002060"/>
        </w:rPr>
        <w:t>Tình trạng hôn nhân:</w:t>
      </w:r>
      <w:r w:rsidRPr="00F72F74">
        <w:rPr>
          <w:rFonts w:ascii="Arial" w:eastAsia="Arial" w:hAnsi="Arial" w:cs="Arial"/>
          <w:color w:val="002060"/>
        </w:rPr>
        <w:tab/>
      </w:r>
    </w:p>
    <w:p w14:paraId="38953AB3" w14:textId="031F08F9" w:rsidR="00F72F74" w:rsidRDefault="00F72F74" w:rsidP="000E1BFD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F72F74">
        <w:rPr>
          <w:rFonts w:ascii="Arial" w:eastAsia="Arial" w:hAnsi="Arial" w:cs="Arial"/>
          <w:color w:val="002060"/>
        </w:rPr>
        <w:t>Địa chỉ:</w:t>
      </w:r>
      <w:r w:rsidRPr="00F72F74">
        <w:rPr>
          <w:rFonts w:ascii="Arial" w:eastAsia="Arial" w:hAnsi="Arial" w:cs="Arial"/>
          <w:color w:val="002060"/>
        </w:rPr>
        <w:tab/>
      </w:r>
    </w:p>
    <w:p w14:paraId="38D54EA4" w14:textId="77777777" w:rsidR="00F135CC" w:rsidRPr="00EC0DF5" w:rsidRDefault="00F135CC" w:rsidP="00F135CC">
      <w:pPr>
        <w:pStyle w:val="ListParagraph"/>
        <w:numPr>
          <w:ilvl w:val="0"/>
          <w:numId w:val="19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 w:rsidRPr="00EC0DF5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Đánh giá của Navigos Search</w:t>
      </w:r>
    </w:p>
    <w:p w14:paraId="6A36C5AA" w14:textId="77777777" w:rsidR="00F135CC" w:rsidRPr="00EC0DF5" w:rsidRDefault="00F135CC" w:rsidP="00F135CC">
      <w:pPr>
        <w:pStyle w:val="ListParagraph"/>
        <w:numPr>
          <w:ilvl w:val="0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EC0DF5">
        <w:rPr>
          <w:rFonts w:cstheme="minorHAnsi"/>
          <w:color w:val="002060"/>
          <w:szCs w:val="24"/>
        </w:rPr>
        <w:t xml:space="preserve">Total years of </w:t>
      </w:r>
      <w:r w:rsidRPr="00EC0DF5">
        <w:rPr>
          <w:rFonts w:cstheme="minorHAnsi"/>
          <w:color w:val="002060"/>
          <w:szCs w:val="24"/>
          <w:highlight w:val="yellow"/>
        </w:rPr>
        <w:t>experience</w:t>
      </w:r>
      <w:r w:rsidRPr="00EC0DF5">
        <w:rPr>
          <w:rFonts w:cstheme="minorHAnsi"/>
          <w:color w:val="002060"/>
          <w:szCs w:val="24"/>
        </w:rPr>
        <w:t xml:space="preserve"> in … </w:t>
      </w:r>
      <w:r w:rsidRPr="00EC0DF5">
        <w:rPr>
          <w:rFonts w:cstheme="minorHAnsi"/>
          <w:color w:val="002060"/>
          <w:szCs w:val="24"/>
          <w:highlight w:val="yellow"/>
        </w:rPr>
        <w:t>industry</w:t>
      </w:r>
      <w:r w:rsidRPr="00EC0DF5">
        <w:rPr>
          <w:rFonts w:cstheme="minorHAnsi"/>
          <w:color w:val="002060"/>
          <w:szCs w:val="24"/>
        </w:rPr>
        <w:t xml:space="preserve"> at … </w:t>
      </w:r>
      <w:r w:rsidRPr="00EC0DF5">
        <w:rPr>
          <w:rFonts w:cstheme="minorHAnsi"/>
          <w:color w:val="002060"/>
          <w:szCs w:val="24"/>
          <w:highlight w:val="yellow"/>
        </w:rPr>
        <w:t>level</w:t>
      </w:r>
      <w:r w:rsidRPr="00EC0DF5">
        <w:rPr>
          <w:rFonts w:cstheme="minorHAnsi"/>
          <w:color w:val="002060"/>
          <w:szCs w:val="24"/>
        </w:rPr>
        <w:t xml:space="preserve"> </w:t>
      </w:r>
      <w:r w:rsidRPr="00EC0DF5"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5249EDAA" w14:textId="77777777" w:rsidR="00F135CC" w:rsidRPr="00EC0DF5" w:rsidRDefault="00F135CC" w:rsidP="00F135CC">
      <w:pPr>
        <w:pStyle w:val="ListParagraph"/>
        <w:numPr>
          <w:ilvl w:val="0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EC0DF5">
        <w:rPr>
          <w:rFonts w:cstheme="minorHAnsi"/>
          <w:color w:val="002060"/>
          <w:szCs w:val="24"/>
        </w:rPr>
        <w:t xml:space="preserve">Education background/qualification </w:t>
      </w:r>
      <w:r w:rsidRPr="00EC0DF5"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792F639A" w14:textId="77777777" w:rsidR="00F135CC" w:rsidRPr="00EC0DF5" w:rsidRDefault="00F135CC" w:rsidP="00F135CC">
      <w:pPr>
        <w:pStyle w:val="ListParagraph"/>
        <w:numPr>
          <w:ilvl w:val="0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EC0DF5">
        <w:rPr>
          <w:rFonts w:cstheme="minorHAnsi"/>
          <w:color w:val="002060"/>
          <w:szCs w:val="24"/>
        </w:rPr>
        <w:t xml:space="preserve">NS’ overall evaluation </w:t>
      </w:r>
      <w:r w:rsidRPr="00EC0DF5"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2A0D0AC6" w14:textId="77777777" w:rsidR="00F135CC" w:rsidRPr="00EC0DF5" w:rsidRDefault="00F135CC" w:rsidP="00F135CC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EC0DF5">
        <w:rPr>
          <w:rFonts w:cstheme="minorHAnsi"/>
          <w:color w:val="002060"/>
          <w:szCs w:val="24"/>
        </w:rPr>
        <w:t>Skill/Competencies: …</w:t>
      </w:r>
      <w:r w:rsidRPr="00EC0DF5">
        <w:rPr>
          <w:rFonts w:cstheme="minorHAnsi"/>
          <w:i/>
          <w:iCs/>
          <w:color w:val="002060"/>
          <w:szCs w:val="24"/>
        </w:rPr>
        <w:t xml:space="preserve"> </w:t>
      </w:r>
    </w:p>
    <w:p w14:paraId="51632346" w14:textId="77777777" w:rsidR="00F135CC" w:rsidRPr="00EC0DF5" w:rsidRDefault="00F135CC" w:rsidP="00F135CC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EC0DF5">
        <w:rPr>
          <w:rFonts w:cstheme="minorHAnsi"/>
          <w:color w:val="002060"/>
          <w:szCs w:val="24"/>
        </w:rPr>
        <w:t>Key strengths/achievements: …</w:t>
      </w:r>
    </w:p>
    <w:p w14:paraId="634D09FF" w14:textId="77777777" w:rsidR="00F135CC" w:rsidRPr="00EC0DF5" w:rsidRDefault="00F135CC" w:rsidP="00F135CC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EC0DF5">
        <w:rPr>
          <w:rFonts w:cstheme="minorHAnsi"/>
          <w:color w:val="002060"/>
          <w:szCs w:val="24"/>
        </w:rPr>
        <w:t>Personality: …</w:t>
      </w:r>
    </w:p>
    <w:p w14:paraId="1D85661D" w14:textId="77777777" w:rsidR="00F135CC" w:rsidRPr="00EC0DF5" w:rsidRDefault="00F135CC" w:rsidP="00F135CC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EC0DF5">
        <w:rPr>
          <w:rFonts w:cstheme="minorHAnsi"/>
          <w:color w:val="002060"/>
          <w:szCs w:val="24"/>
        </w:rPr>
        <w:t>Motivation: …</w:t>
      </w:r>
    </w:p>
    <w:p w14:paraId="21AB1E49" w14:textId="77777777" w:rsidR="00F135CC" w:rsidRPr="00EC0DF5" w:rsidRDefault="00F135CC" w:rsidP="00F135CC">
      <w:pPr>
        <w:pStyle w:val="ListParagraph"/>
        <w:numPr>
          <w:ilvl w:val="0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EC0DF5">
        <w:rPr>
          <w:rFonts w:cstheme="minorHAnsi"/>
          <w:color w:val="002060"/>
          <w:szCs w:val="24"/>
        </w:rPr>
        <w:t xml:space="preserve">Areas required further clarification in next rounds </w:t>
      </w:r>
      <w:r w:rsidRPr="00EC0DF5">
        <w:rPr>
          <w:rFonts w:cstheme="minorHAnsi"/>
          <w:i/>
          <w:iCs/>
          <w:color w:val="002060"/>
          <w:szCs w:val="24"/>
        </w:rPr>
        <w:t>(optional)</w:t>
      </w:r>
    </w:p>
    <w:p w14:paraId="3CB58F64" w14:textId="052B598F" w:rsidR="00F135CC" w:rsidRPr="00EC0DF5" w:rsidRDefault="00CA5F50" w:rsidP="00F135CC">
      <w:pPr>
        <w:pStyle w:val="ListParagraph"/>
        <w:numPr>
          <w:ilvl w:val="0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Tổng thu nhập gộp</w:t>
      </w:r>
      <w:r w:rsidR="00F135CC" w:rsidRPr="00EC0DF5">
        <w:rPr>
          <w:rFonts w:cstheme="minorHAnsi"/>
          <w:color w:val="002060"/>
          <w:szCs w:val="24"/>
        </w:rPr>
        <w:t>:</w:t>
      </w:r>
    </w:p>
    <w:p w14:paraId="1C4AC400" w14:textId="003EDCF4" w:rsidR="00F135CC" w:rsidRDefault="00CA5F50" w:rsidP="00F135CC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Mức lương hiện tại theo lương gộp: ……………………………… VND</w:t>
      </w:r>
    </w:p>
    <w:p w14:paraId="083A968B" w14:textId="293E402F" w:rsidR="00CA5F50" w:rsidRDefault="00CA5F50" w:rsidP="00F135CC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Lương tháng 13 (CÓ/KHÔNG):</w:t>
      </w:r>
    </w:p>
    <w:p w14:paraId="63E24195" w14:textId="384E34C3" w:rsidR="00CA5F50" w:rsidRPr="00CA5F50" w:rsidRDefault="00CA5F50" w:rsidP="00CA5F50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Trợ</w:t>
      </w:r>
      <w:r w:rsidRPr="00CA5F50">
        <w:rPr>
          <w:rFonts w:cstheme="minorHAnsi"/>
          <w:color w:val="002060"/>
          <w:szCs w:val="24"/>
        </w:rPr>
        <w:t xml:space="preserve"> cấp &amp; Phúc lợi:</w:t>
      </w:r>
    </w:p>
    <w:p w14:paraId="79FADB13" w14:textId="56272DE9" w:rsidR="00CA5F50" w:rsidRPr="00CA5F50" w:rsidRDefault="00CA5F50" w:rsidP="00CA5F50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CA5F50">
        <w:rPr>
          <w:rFonts w:cstheme="minorHAnsi"/>
          <w:color w:val="002060"/>
          <w:szCs w:val="24"/>
        </w:rPr>
        <w:t>Thưởng hiệu suất/ KPIs (Quý/Năm) (CÓ/KHÔNG):</w:t>
      </w:r>
    </w:p>
    <w:p w14:paraId="784BA5C0" w14:textId="6B177107" w:rsidR="00CA5F50" w:rsidRPr="00EC0DF5" w:rsidRDefault="00CA5F50" w:rsidP="00CA5F50">
      <w:pPr>
        <w:pStyle w:val="ListParagraph"/>
        <w:numPr>
          <w:ilvl w:val="1"/>
          <w:numId w:val="6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Mức lương mong muốn</w:t>
      </w:r>
      <w:r w:rsidRPr="00CA5F50">
        <w:rPr>
          <w:rFonts w:cstheme="minorHAnsi"/>
          <w:color w:val="002060"/>
          <w:szCs w:val="24"/>
        </w:rPr>
        <w:t xml:space="preserve"> theo </w:t>
      </w:r>
      <w:r>
        <w:rPr>
          <w:rFonts w:cstheme="minorHAnsi"/>
          <w:color w:val="002060"/>
          <w:szCs w:val="24"/>
        </w:rPr>
        <w:t>lương g</w:t>
      </w:r>
      <w:r w:rsidRPr="00CA5F50">
        <w:rPr>
          <w:rFonts w:cstheme="minorHAnsi"/>
          <w:color w:val="002060"/>
          <w:szCs w:val="24"/>
        </w:rPr>
        <w:t>ộp:</w:t>
      </w:r>
      <w:r>
        <w:rPr>
          <w:rFonts w:cstheme="minorHAnsi"/>
          <w:color w:val="002060"/>
          <w:szCs w:val="24"/>
        </w:rPr>
        <w:t xml:space="preserve"> </w:t>
      </w:r>
      <w:r w:rsidRPr="00CA5F50">
        <w:rPr>
          <w:rFonts w:cstheme="minorHAnsi"/>
          <w:color w:val="002060"/>
          <w:szCs w:val="24"/>
        </w:rPr>
        <w:t>…………………….……VND</w:t>
      </w:r>
    </w:p>
    <w:p w14:paraId="782BB42D" w14:textId="77777777" w:rsidR="00F135CC" w:rsidRPr="00156F33" w:rsidRDefault="00F135CC" w:rsidP="00F135CC">
      <w:pPr>
        <w:pStyle w:val="ListParagraph"/>
        <w:numPr>
          <w:ilvl w:val="0"/>
          <w:numId w:val="6"/>
        </w:numPr>
        <w:spacing w:after="0" w:line="360" w:lineRule="auto"/>
        <w:ind w:right="708"/>
        <w:rPr>
          <w:rFonts w:asciiTheme="majorHAnsi" w:hAnsiTheme="majorHAnsi" w:cstheme="majorHAnsi"/>
          <w:color w:val="002060"/>
          <w:sz w:val="28"/>
          <w:szCs w:val="28"/>
        </w:rPr>
      </w:pPr>
      <w:r w:rsidRPr="00EC0DF5">
        <w:rPr>
          <w:rFonts w:cstheme="minorHAnsi"/>
          <w:color w:val="002060"/>
          <w:szCs w:val="24"/>
        </w:rPr>
        <w:t>Required notice:</w:t>
      </w:r>
    </w:p>
    <w:p w14:paraId="19E59771" w14:textId="141EEFAF" w:rsidR="00CC60F1" w:rsidRPr="00547057" w:rsidRDefault="00903B1A" w:rsidP="00CC60F1">
      <w:pPr>
        <w:pStyle w:val="ListParagraph"/>
        <w:numPr>
          <w:ilvl w:val="0"/>
          <w:numId w:val="6"/>
        </w:numPr>
        <w:tabs>
          <w:tab w:val="left" w:pos="3119"/>
        </w:tabs>
        <w:spacing w:after="0" w:line="360" w:lineRule="auto"/>
        <w:ind w:right="708"/>
        <w:rPr>
          <w:rFonts w:cstheme="minorHAnsi"/>
          <w:b/>
          <w:bCs/>
          <w:color w:val="002060"/>
          <w:szCs w:val="24"/>
        </w:rPr>
      </w:pPr>
      <w:r>
        <w:rPr>
          <w:rFonts w:cstheme="minorHAnsi"/>
          <w:color w:val="002060"/>
          <w:szCs w:val="24"/>
        </w:rPr>
        <w:t>Thực hiện bởi</w:t>
      </w:r>
      <w:r w:rsidR="00CC60F1" w:rsidRPr="00210BB7">
        <w:rPr>
          <w:rFonts w:cstheme="minorHAnsi"/>
          <w:color w:val="002060"/>
          <w:szCs w:val="24"/>
        </w:rPr>
        <w:t>:</w:t>
      </w:r>
      <w:r w:rsidR="00CC60F1" w:rsidRPr="00210BB7">
        <w:rPr>
          <w:rFonts w:cstheme="minorHAnsi"/>
          <w:color w:val="002060"/>
          <w:szCs w:val="24"/>
        </w:rPr>
        <w:tab/>
      </w:r>
      <w:r w:rsidR="00CC60F1" w:rsidRPr="00547057">
        <w:rPr>
          <w:rFonts w:cstheme="minorHAnsi"/>
          <w:color w:val="002060"/>
          <w:szCs w:val="24"/>
        </w:rPr>
        <w:t>Name - Consul</w:t>
      </w:r>
      <w:r w:rsidR="00165260">
        <w:rPr>
          <w:rFonts w:cstheme="minorHAnsi"/>
          <w:color w:val="002060"/>
          <w:szCs w:val="24"/>
        </w:rPr>
        <w:t>t</w:t>
      </w:r>
      <w:r w:rsidR="00CC60F1" w:rsidRPr="00547057">
        <w:rPr>
          <w:rFonts w:cstheme="minorHAnsi"/>
          <w:color w:val="002060"/>
          <w:szCs w:val="24"/>
        </w:rPr>
        <w:t>ant</w:t>
      </w:r>
    </w:p>
    <w:p w14:paraId="0E228672" w14:textId="32C32BDA" w:rsidR="00156F33" w:rsidRPr="00EC0DF5" w:rsidRDefault="00CC60F1" w:rsidP="00CC60F1">
      <w:pPr>
        <w:tabs>
          <w:tab w:val="left" w:pos="3119"/>
        </w:tabs>
        <w:spacing w:after="0" w:line="360" w:lineRule="auto"/>
        <w:ind w:left="1134" w:right="708"/>
        <w:rPr>
          <w:rFonts w:asciiTheme="majorHAnsi" w:hAnsiTheme="majorHAnsi" w:cstheme="majorHAnsi"/>
          <w:color w:val="002060"/>
          <w:sz w:val="28"/>
          <w:szCs w:val="28"/>
        </w:rPr>
      </w:pPr>
      <w:r>
        <w:rPr>
          <w:rFonts w:cstheme="minorHAnsi"/>
          <w:color w:val="002060"/>
          <w:szCs w:val="24"/>
        </w:rPr>
        <w:tab/>
        <w:t>Date</w:t>
      </w:r>
      <w:r w:rsidRPr="00210BB7">
        <w:rPr>
          <w:rFonts w:cstheme="minorHAnsi"/>
          <w:color w:val="002060"/>
          <w:szCs w:val="24"/>
        </w:rPr>
        <w:t xml:space="preserve">        </w:t>
      </w:r>
    </w:p>
    <w:p w14:paraId="2DA7FE72" w14:textId="77777777" w:rsidR="00F135CC" w:rsidRPr="00EC0DF5" w:rsidRDefault="00F135CC" w:rsidP="00F135CC">
      <w:pPr>
        <w:pStyle w:val="ListParagraph"/>
        <w:numPr>
          <w:ilvl w:val="0"/>
          <w:numId w:val="19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 w:rsidRPr="00EC0DF5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HỒ SƠ ỨNG VIÊN </w:t>
      </w:r>
    </w:p>
    <w:p w14:paraId="20D92BF7" w14:textId="77777777" w:rsidR="00F135CC" w:rsidRPr="00EC0DF5" w:rsidRDefault="00F135CC" w:rsidP="00F135CC">
      <w:pPr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 w:rsidRPr="00EC0DF5"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QUÁ TRÌNH CÔNG TÁC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Content>
        <w:p w14:paraId="34384CD5" w14:textId="1AD5A811" w:rsidR="00657A9F" w:rsidRDefault="00477F70" w:rsidP="006776FF">
          <w:pPr>
            <w:pStyle w:val="TOC1"/>
            <w:spacing w:before="0"/>
            <w:ind w:left="567" w:firstLine="0"/>
          </w:pPr>
          <w:r>
            <w:rPr>
              <w:b w:val="0"/>
              <w:bCs/>
              <w:noProof/>
            </w:rPr>
            <w:fldChar w:fldCharType="begin"/>
          </w:r>
          <w:r>
            <w:rPr>
              <w:b w:val="0"/>
              <w:bCs/>
              <w:noProof/>
            </w:rPr>
            <w:instrText xml:space="preserve"> TOC \o "1-3" \f \n \u </w:instrText>
          </w:r>
          <w:r>
            <w:rPr>
              <w:b w:val="0"/>
              <w:bCs/>
              <w:noProof/>
            </w:rPr>
            <w:fldChar w:fldCharType="separate"/>
          </w:r>
          <w:r w:rsidR="003F2964">
            <w:rPr>
              <w:b w:val="0"/>
              <w:bCs/>
              <w:noProof/>
            </w:rPr>
            <w:t>No table of contents entries found.</w:t>
          </w:r>
          <w:r>
            <w:rPr>
              <w:b w:val="0"/>
              <w:bCs/>
              <w:noProof/>
            </w:rPr>
            <w:fldChar w:fldCharType="end"/>
          </w:r>
        </w:p>
      </w:sdtContent>
    </w:sdt>
    <w:p w14:paraId="549215E5" w14:textId="77777777" w:rsidR="00F135CC" w:rsidRPr="00EC0DF5" w:rsidRDefault="00F135CC" w:rsidP="00F135CC">
      <w:pPr>
        <w:numPr>
          <w:ilvl w:val="0"/>
          <w:numId w:val="10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 w:rsidRPr="00EC0DF5"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 xml:space="preserve">KINH NGHIỆM LÀM VIỆC VÀ TRÌNH ĐỘ CHUYÊN MÔN </w:t>
      </w:r>
    </w:p>
    <w:p w14:paraId="035EC298" w14:textId="77777777" w:rsidR="00F135CC" w:rsidRPr="00EC0DF5" w:rsidRDefault="00F135CC" w:rsidP="00F135CC">
      <w:pPr>
        <w:numPr>
          <w:ilvl w:val="1"/>
          <w:numId w:val="9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 w:rsidRPr="00EC0DF5"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Kinh nghiệm làm việc</w:t>
      </w:r>
    </w:p>
    <w:p w14:paraId="4EB32D33" w14:textId="7D33B268" w:rsidR="009A5BFF" w:rsidRPr="00F72F74" w:rsidRDefault="009A5BFF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43502BD4" w14:textId="77777777" w:rsidR="00F629F6" w:rsidRDefault="00F629F6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2EC2F55" w14:textId="77777777" w:rsidR="00F135CC" w:rsidRPr="00EC0DF5" w:rsidRDefault="00F135CC" w:rsidP="00F135CC">
      <w:pPr>
        <w:numPr>
          <w:ilvl w:val="1"/>
          <w:numId w:val="9"/>
        </w:numPr>
        <w:tabs>
          <w:tab w:val="clear" w:pos="810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 w:rsidRPr="00EC0DF5"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Trình độ chuyên môn</w:t>
      </w:r>
    </w:p>
    <w:p w14:paraId="76925934" w14:textId="77777777" w:rsidR="00F135CC" w:rsidRDefault="00F135CC" w:rsidP="00F135CC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68691F4" w14:textId="77777777" w:rsidR="00F72F74" w:rsidRPr="00EC0DF5" w:rsidRDefault="00F72F74" w:rsidP="00F135CC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677510CE" w14:textId="77777777" w:rsidR="00F135CC" w:rsidRPr="00EC0DF5" w:rsidRDefault="00F135CC" w:rsidP="00F135CC">
      <w:pPr>
        <w:numPr>
          <w:ilvl w:val="1"/>
          <w:numId w:val="9"/>
        </w:numPr>
        <w:tabs>
          <w:tab w:val="clear" w:pos="810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 w:rsidRPr="00EC0DF5"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Thông tin khác (nếu có)</w:t>
      </w:r>
    </w:p>
    <w:p w14:paraId="4690CD5C" w14:textId="2D676721" w:rsidR="00657A9F" w:rsidRDefault="00657A9F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14B9F06" w14:textId="77777777" w:rsidR="00F72F74" w:rsidRDefault="00F72F74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68934BD5" w14:textId="77777777" w:rsidR="00F72F74" w:rsidRDefault="00F72F74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21C81AA" w14:textId="77777777" w:rsidR="00F72F74" w:rsidRDefault="00F72F74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AEAEB31" w14:textId="77777777" w:rsidR="00F72F74" w:rsidRDefault="00F72F74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652BF259" w14:textId="77777777" w:rsidR="00F72F74" w:rsidRDefault="00F72F74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46CAB12E" w14:textId="77777777" w:rsidR="00F72F74" w:rsidRDefault="00F72F74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9FA7EE3" w14:textId="77777777" w:rsidR="00F72F74" w:rsidRDefault="00F72F74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0DBD8FC7" w14:textId="77777777" w:rsidR="00F72F74" w:rsidRPr="00F72F74" w:rsidRDefault="00F72F74" w:rsidP="00F72F74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sectPr w:rsidR="00F72F74" w:rsidRPr="00F72F74" w:rsidSect="00CC74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83563" w14:textId="77777777" w:rsidR="00847B46" w:rsidRDefault="00847B46" w:rsidP="00AE7A20">
      <w:pPr>
        <w:spacing w:after="0" w:line="240" w:lineRule="auto"/>
      </w:pPr>
      <w:r>
        <w:separator/>
      </w:r>
    </w:p>
  </w:endnote>
  <w:endnote w:type="continuationSeparator" w:id="0">
    <w:p w14:paraId="44BECC01" w14:textId="77777777" w:rsidR="00847B46" w:rsidRDefault="00847B46" w:rsidP="00AE7A20">
      <w:pPr>
        <w:spacing w:after="0" w:line="240" w:lineRule="auto"/>
      </w:pPr>
      <w:r>
        <w:continuationSeparator/>
      </w:r>
    </w:p>
  </w:endnote>
  <w:endnote w:type="continuationNotice" w:id="1">
    <w:p w14:paraId="66BC2E1F" w14:textId="77777777" w:rsidR="00847B46" w:rsidRDefault="00847B4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B485F" w14:textId="77777777" w:rsidR="009E72AB" w:rsidRDefault="009E72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85DD17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837795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5826D7BE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837795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7CB3D" w14:textId="77777777" w:rsidR="00847B46" w:rsidRDefault="00847B46" w:rsidP="00AE7A20">
      <w:pPr>
        <w:spacing w:after="0" w:line="240" w:lineRule="auto"/>
      </w:pPr>
      <w:r>
        <w:separator/>
      </w:r>
    </w:p>
  </w:footnote>
  <w:footnote w:type="continuationSeparator" w:id="0">
    <w:p w14:paraId="4045C73C" w14:textId="77777777" w:rsidR="00847B46" w:rsidRDefault="00847B46" w:rsidP="00AE7A20">
      <w:pPr>
        <w:spacing w:after="0" w:line="240" w:lineRule="auto"/>
      </w:pPr>
      <w:r>
        <w:continuationSeparator/>
      </w:r>
    </w:p>
  </w:footnote>
  <w:footnote w:type="continuationNotice" w:id="1">
    <w:p w14:paraId="214B7491" w14:textId="77777777" w:rsidR="00847B46" w:rsidRDefault="00847B4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AD0A5" w14:textId="77777777" w:rsidR="009E72AB" w:rsidRDefault="009E72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45481DA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>20th floor, E.Town Central Tower, 11 Doan Van Bo Str., Ward 1</w:t>
          </w:r>
          <w:r w:rsidR="003B518D">
            <w:rPr>
              <w:rFonts w:asciiTheme="majorHAnsi" w:hAnsiTheme="majorHAnsi"/>
              <w:sz w:val="14"/>
              <w:szCs w:val="14"/>
            </w:rPr>
            <w:t>3</w:t>
          </w:r>
          <w:r w:rsidRPr="0077633C">
            <w:rPr>
              <w:rFonts w:asciiTheme="majorHAnsi" w:hAnsiTheme="majorHAnsi"/>
              <w:sz w:val="14"/>
              <w:szCs w:val="14"/>
            </w:rPr>
            <w:t>, Dist. 4,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1DE38685" w14:textId="7F682CC6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9E72AB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 xml:space="preserve">125 - 127 Ba Trieu Street, Hai Ba Trung </w:t>
          </w:r>
          <w:r w:rsidR="009E72AB">
            <w:rPr>
              <w:rFonts w:asciiTheme="majorHAnsi" w:hAnsiTheme="majorHAnsi"/>
              <w:sz w:val="14"/>
              <w:szCs w:val="14"/>
            </w:rPr>
            <w:t>Ward, Ha Noi City,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2" name="Picture 2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3" name="Picture 3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4" name="Picture 4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5" name="Picture 5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6" name="Picture 6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84A"/>
    <w:multiLevelType w:val="multilevel"/>
    <w:tmpl w:val="F14EE486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718397D"/>
    <w:multiLevelType w:val="hybridMultilevel"/>
    <w:tmpl w:val="65341146"/>
    <w:lvl w:ilvl="0" w:tplc="E0ACC660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5" w15:restartNumberingAfterBreak="0">
    <w:nsid w:val="2B0F260D"/>
    <w:multiLevelType w:val="hybridMultilevel"/>
    <w:tmpl w:val="2FE270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7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452FD7"/>
    <w:multiLevelType w:val="hybridMultilevel"/>
    <w:tmpl w:val="83143B84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1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64512467">
    <w:abstractNumId w:val="4"/>
  </w:num>
  <w:num w:numId="2" w16cid:durableId="1427924558">
    <w:abstractNumId w:val="2"/>
  </w:num>
  <w:num w:numId="3" w16cid:durableId="1676346790">
    <w:abstractNumId w:val="8"/>
  </w:num>
  <w:num w:numId="4" w16cid:durableId="579172839">
    <w:abstractNumId w:val="11"/>
  </w:num>
  <w:num w:numId="5" w16cid:durableId="11415775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40422181">
    <w:abstractNumId w:val="6"/>
  </w:num>
  <w:num w:numId="7" w16cid:durableId="1153567700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153070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58362936">
    <w:abstractNumId w:val="1"/>
  </w:num>
  <w:num w:numId="10" w16cid:durableId="310721983">
    <w:abstractNumId w:val="10"/>
  </w:num>
  <w:num w:numId="11" w16cid:durableId="458643936">
    <w:abstractNumId w:val="6"/>
  </w:num>
  <w:num w:numId="12" w16cid:durableId="1267542944">
    <w:abstractNumId w:val="1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1150542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204134">
    <w:abstractNumId w:val="4"/>
  </w:num>
  <w:num w:numId="15" w16cid:durableId="931275500">
    <w:abstractNumId w:val="7"/>
  </w:num>
  <w:num w:numId="16" w16cid:durableId="62863368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04536613">
    <w:abstractNumId w:val="3"/>
  </w:num>
  <w:num w:numId="18" w16cid:durableId="663817375">
    <w:abstractNumId w:val="0"/>
  </w:num>
  <w:num w:numId="19" w16cid:durableId="235865411">
    <w:abstractNumId w:val="9"/>
  </w:num>
  <w:num w:numId="20" w16cid:durableId="1292781823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390"/>
    <w:rsid w:val="00002C07"/>
    <w:rsid w:val="00014465"/>
    <w:rsid w:val="000238B7"/>
    <w:rsid w:val="00027588"/>
    <w:rsid w:val="0003107E"/>
    <w:rsid w:val="000454F3"/>
    <w:rsid w:val="0005337F"/>
    <w:rsid w:val="00063DD1"/>
    <w:rsid w:val="00065B6A"/>
    <w:rsid w:val="00072B7C"/>
    <w:rsid w:val="00077052"/>
    <w:rsid w:val="00080BC8"/>
    <w:rsid w:val="00082BCE"/>
    <w:rsid w:val="000837A2"/>
    <w:rsid w:val="00091877"/>
    <w:rsid w:val="0009470B"/>
    <w:rsid w:val="00095636"/>
    <w:rsid w:val="000A0B34"/>
    <w:rsid w:val="000B11DC"/>
    <w:rsid w:val="000C0793"/>
    <w:rsid w:val="000C1B39"/>
    <w:rsid w:val="000D39EB"/>
    <w:rsid w:val="000D4E22"/>
    <w:rsid w:val="000D61A3"/>
    <w:rsid w:val="000E1BFD"/>
    <w:rsid w:val="000E669C"/>
    <w:rsid w:val="000F2AF4"/>
    <w:rsid w:val="000F3BF1"/>
    <w:rsid w:val="000F416A"/>
    <w:rsid w:val="0010636E"/>
    <w:rsid w:val="00111BE7"/>
    <w:rsid w:val="00113B08"/>
    <w:rsid w:val="0011498F"/>
    <w:rsid w:val="00116F2D"/>
    <w:rsid w:val="00133556"/>
    <w:rsid w:val="00136C3C"/>
    <w:rsid w:val="00142C41"/>
    <w:rsid w:val="00143A34"/>
    <w:rsid w:val="00144585"/>
    <w:rsid w:val="00144E44"/>
    <w:rsid w:val="00151B3E"/>
    <w:rsid w:val="00155A03"/>
    <w:rsid w:val="001568D7"/>
    <w:rsid w:val="00156F33"/>
    <w:rsid w:val="001574F5"/>
    <w:rsid w:val="0016121A"/>
    <w:rsid w:val="00165260"/>
    <w:rsid w:val="00170B2D"/>
    <w:rsid w:val="001768F1"/>
    <w:rsid w:val="00185B87"/>
    <w:rsid w:val="00187200"/>
    <w:rsid w:val="0019281D"/>
    <w:rsid w:val="001A6E1C"/>
    <w:rsid w:val="001A7E71"/>
    <w:rsid w:val="001B0FE2"/>
    <w:rsid w:val="001C1263"/>
    <w:rsid w:val="001C7ABF"/>
    <w:rsid w:val="001D2776"/>
    <w:rsid w:val="001D5521"/>
    <w:rsid w:val="001D57BD"/>
    <w:rsid w:val="001F17C2"/>
    <w:rsid w:val="001F2817"/>
    <w:rsid w:val="001F567A"/>
    <w:rsid w:val="0020316D"/>
    <w:rsid w:val="002064F8"/>
    <w:rsid w:val="002066A2"/>
    <w:rsid w:val="00226AFD"/>
    <w:rsid w:val="00233062"/>
    <w:rsid w:val="00234FFC"/>
    <w:rsid w:val="002373BE"/>
    <w:rsid w:val="0023772F"/>
    <w:rsid w:val="00240835"/>
    <w:rsid w:val="002413B1"/>
    <w:rsid w:val="00263263"/>
    <w:rsid w:val="00271243"/>
    <w:rsid w:val="00273653"/>
    <w:rsid w:val="0027378E"/>
    <w:rsid w:val="002806D8"/>
    <w:rsid w:val="00281583"/>
    <w:rsid w:val="002860A4"/>
    <w:rsid w:val="00296390"/>
    <w:rsid w:val="002A0847"/>
    <w:rsid w:val="002A1C73"/>
    <w:rsid w:val="002A2809"/>
    <w:rsid w:val="002B01FA"/>
    <w:rsid w:val="002B7183"/>
    <w:rsid w:val="002C4BF9"/>
    <w:rsid w:val="002C7188"/>
    <w:rsid w:val="002C7AC0"/>
    <w:rsid w:val="002D5BD9"/>
    <w:rsid w:val="002D644C"/>
    <w:rsid w:val="002E215E"/>
    <w:rsid w:val="002E7BB1"/>
    <w:rsid w:val="002F4799"/>
    <w:rsid w:val="002F689E"/>
    <w:rsid w:val="00302687"/>
    <w:rsid w:val="003111BB"/>
    <w:rsid w:val="00314976"/>
    <w:rsid w:val="003153AC"/>
    <w:rsid w:val="003225E8"/>
    <w:rsid w:val="00324D08"/>
    <w:rsid w:val="003309E4"/>
    <w:rsid w:val="00335225"/>
    <w:rsid w:val="0033543D"/>
    <w:rsid w:val="0034168B"/>
    <w:rsid w:val="00344695"/>
    <w:rsid w:val="00350C36"/>
    <w:rsid w:val="0036151E"/>
    <w:rsid w:val="00363A34"/>
    <w:rsid w:val="003669E2"/>
    <w:rsid w:val="0037036A"/>
    <w:rsid w:val="00374133"/>
    <w:rsid w:val="003816ED"/>
    <w:rsid w:val="003857E8"/>
    <w:rsid w:val="00395520"/>
    <w:rsid w:val="003974D3"/>
    <w:rsid w:val="003A0BA8"/>
    <w:rsid w:val="003A0ED8"/>
    <w:rsid w:val="003A24D1"/>
    <w:rsid w:val="003B1ADF"/>
    <w:rsid w:val="003B518D"/>
    <w:rsid w:val="003B5CAA"/>
    <w:rsid w:val="003C1233"/>
    <w:rsid w:val="003C2EF8"/>
    <w:rsid w:val="003C379D"/>
    <w:rsid w:val="003D35A3"/>
    <w:rsid w:val="003D3DF6"/>
    <w:rsid w:val="003E3B80"/>
    <w:rsid w:val="003E556A"/>
    <w:rsid w:val="003F2964"/>
    <w:rsid w:val="00405F73"/>
    <w:rsid w:val="0041464F"/>
    <w:rsid w:val="00414B07"/>
    <w:rsid w:val="004161E1"/>
    <w:rsid w:val="004222DA"/>
    <w:rsid w:val="004242C5"/>
    <w:rsid w:val="00431390"/>
    <w:rsid w:val="00442D86"/>
    <w:rsid w:val="00447482"/>
    <w:rsid w:val="00452A2A"/>
    <w:rsid w:val="00472108"/>
    <w:rsid w:val="00473725"/>
    <w:rsid w:val="00473B5B"/>
    <w:rsid w:val="0047686F"/>
    <w:rsid w:val="0047799C"/>
    <w:rsid w:val="00477F70"/>
    <w:rsid w:val="004812D6"/>
    <w:rsid w:val="00487332"/>
    <w:rsid w:val="004928B8"/>
    <w:rsid w:val="00492E4C"/>
    <w:rsid w:val="004967DA"/>
    <w:rsid w:val="004A3AA0"/>
    <w:rsid w:val="004A60EB"/>
    <w:rsid w:val="004A6898"/>
    <w:rsid w:val="004B0586"/>
    <w:rsid w:val="004B4729"/>
    <w:rsid w:val="004C0CF9"/>
    <w:rsid w:val="004C50AC"/>
    <w:rsid w:val="004D3EF5"/>
    <w:rsid w:val="004D5691"/>
    <w:rsid w:val="004D6BA7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2369F"/>
    <w:rsid w:val="00524579"/>
    <w:rsid w:val="005330BF"/>
    <w:rsid w:val="0053652C"/>
    <w:rsid w:val="005433E2"/>
    <w:rsid w:val="00551F62"/>
    <w:rsid w:val="00554CFE"/>
    <w:rsid w:val="0055599A"/>
    <w:rsid w:val="005612E6"/>
    <w:rsid w:val="005625FA"/>
    <w:rsid w:val="005658C4"/>
    <w:rsid w:val="005671A5"/>
    <w:rsid w:val="0057273C"/>
    <w:rsid w:val="00580335"/>
    <w:rsid w:val="00581341"/>
    <w:rsid w:val="00585B44"/>
    <w:rsid w:val="005908CA"/>
    <w:rsid w:val="00594A92"/>
    <w:rsid w:val="005A00F4"/>
    <w:rsid w:val="005A46AA"/>
    <w:rsid w:val="005B4557"/>
    <w:rsid w:val="005C6319"/>
    <w:rsid w:val="005C7631"/>
    <w:rsid w:val="005D1E72"/>
    <w:rsid w:val="005D2F70"/>
    <w:rsid w:val="005D3460"/>
    <w:rsid w:val="005D4B3C"/>
    <w:rsid w:val="005E1FEA"/>
    <w:rsid w:val="005F52E9"/>
    <w:rsid w:val="005F77DF"/>
    <w:rsid w:val="00602E5A"/>
    <w:rsid w:val="00604C83"/>
    <w:rsid w:val="00607DF6"/>
    <w:rsid w:val="006142FE"/>
    <w:rsid w:val="00616298"/>
    <w:rsid w:val="00623B45"/>
    <w:rsid w:val="0063338D"/>
    <w:rsid w:val="00656856"/>
    <w:rsid w:val="00657A9F"/>
    <w:rsid w:val="00663627"/>
    <w:rsid w:val="00675397"/>
    <w:rsid w:val="006776FF"/>
    <w:rsid w:val="0068238F"/>
    <w:rsid w:val="00683029"/>
    <w:rsid w:val="00683A59"/>
    <w:rsid w:val="006965D0"/>
    <w:rsid w:val="006966A6"/>
    <w:rsid w:val="006B35F1"/>
    <w:rsid w:val="006D45BE"/>
    <w:rsid w:val="006D62EC"/>
    <w:rsid w:val="006D6A44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6579D"/>
    <w:rsid w:val="007657A5"/>
    <w:rsid w:val="00765A11"/>
    <w:rsid w:val="00774417"/>
    <w:rsid w:val="0077633C"/>
    <w:rsid w:val="00787D08"/>
    <w:rsid w:val="007901B4"/>
    <w:rsid w:val="007951F7"/>
    <w:rsid w:val="00796E10"/>
    <w:rsid w:val="00797476"/>
    <w:rsid w:val="007B0ED4"/>
    <w:rsid w:val="007B296B"/>
    <w:rsid w:val="007C0C6D"/>
    <w:rsid w:val="007E2FE9"/>
    <w:rsid w:val="007E421F"/>
    <w:rsid w:val="007F08F8"/>
    <w:rsid w:val="007F117C"/>
    <w:rsid w:val="007F1FAA"/>
    <w:rsid w:val="007F24C7"/>
    <w:rsid w:val="008067E7"/>
    <w:rsid w:val="008137A6"/>
    <w:rsid w:val="00814BEC"/>
    <w:rsid w:val="0081795C"/>
    <w:rsid w:val="00826A05"/>
    <w:rsid w:val="00827AFD"/>
    <w:rsid w:val="00834C85"/>
    <w:rsid w:val="00837795"/>
    <w:rsid w:val="00844525"/>
    <w:rsid w:val="00847B46"/>
    <w:rsid w:val="00857D3B"/>
    <w:rsid w:val="00872EEC"/>
    <w:rsid w:val="00880C0D"/>
    <w:rsid w:val="0088322C"/>
    <w:rsid w:val="00883FC1"/>
    <w:rsid w:val="00893EAF"/>
    <w:rsid w:val="00897E3B"/>
    <w:rsid w:val="008A5F68"/>
    <w:rsid w:val="008A7A29"/>
    <w:rsid w:val="008B38CE"/>
    <w:rsid w:val="008C14E5"/>
    <w:rsid w:val="008D1ACA"/>
    <w:rsid w:val="008D2112"/>
    <w:rsid w:val="008D411A"/>
    <w:rsid w:val="008E2206"/>
    <w:rsid w:val="008E5AB2"/>
    <w:rsid w:val="008E6445"/>
    <w:rsid w:val="008F0547"/>
    <w:rsid w:val="008F2273"/>
    <w:rsid w:val="008F6892"/>
    <w:rsid w:val="008F7486"/>
    <w:rsid w:val="00900084"/>
    <w:rsid w:val="00903B1A"/>
    <w:rsid w:val="00923175"/>
    <w:rsid w:val="00926983"/>
    <w:rsid w:val="00926B96"/>
    <w:rsid w:val="009312E1"/>
    <w:rsid w:val="00942EB8"/>
    <w:rsid w:val="00943727"/>
    <w:rsid w:val="0094539C"/>
    <w:rsid w:val="00947040"/>
    <w:rsid w:val="0094742E"/>
    <w:rsid w:val="00950A53"/>
    <w:rsid w:val="0095783F"/>
    <w:rsid w:val="00962A53"/>
    <w:rsid w:val="009675E0"/>
    <w:rsid w:val="00971241"/>
    <w:rsid w:val="00975EC6"/>
    <w:rsid w:val="00977D01"/>
    <w:rsid w:val="009816E0"/>
    <w:rsid w:val="009A5BFF"/>
    <w:rsid w:val="009A7571"/>
    <w:rsid w:val="009B1CEE"/>
    <w:rsid w:val="009B62AB"/>
    <w:rsid w:val="009B7D9B"/>
    <w:rsid w:val="009C261C"/>
    <w:rsid w:val="009C4180"/>
    <w:rsid w:val="009D1565"/>
    <w:rsid w:val="009D2F36"/>
    <w:rsid w:val="009E5724"/>
    <w:rsid w:val="009E72AB"/>
    <w:rsid w:val="009F0A08"/>
    <w:rsid w:val="009F4E74"/>
    <w:rsid w:val="00A01E2F"/>
    <w:rsid w:val="00A02FA1"/>
    <w:rsid w:val="00A0385F"/>
    <w:rsid w:val="00A067EF"/>
    <w:rsid w:val="00A078CF"/>
    <w:rsid w:val="00A07DEA"/>
    <w:rsid w:val="00A126B5"/>
    <w:rsid w:val="00A31B88"/>
    <w:rsid w:val="00A37E73"/>
    <w:rsid w:val="00A41D5B"/>
    <w:rsid w:val="00A44E61"/>
    <w:rsid w:val="00A60AC9"/>
    <w:rsid w:val="00A65DA4"/>
    <w:rsid w:val="00A670CF"/>
    <w:rsid w:val="00A67B74"/>
    <w:rsid w:val="00A7482F"/>
    <w:rsid w:val="00A80AE3"/>
    <w:rsid w:val="00A84B7C"/>
    <w:rsid w:val="00A85DF3"/>
    <w:rsid w:val="00A86D19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1D71"/>
    <w:rsid w:val="00B34812"/>
    <w:rsid w:val="00B350D0"/>
    <w:rsid w:val="00B43C41"/>
    <w:rsid w:val="00B443EA"/>
    <w:rsid w:val="00B541C4"/>
    <w:rsid w:val="00B75A1E"/>
    <w:rsid w:val="00B9357B"/>
    <w:rsid w:val="00B95A9E"/>
    <w:rsid w:val="00BB0E38"/>
    <w:rsid w:val="00BB29A0"/>
    <w:rsid w:val="00BC4111"/>
    <w:rsid w:val="00BD08E0"/>
    <w:rsid w:val="00BE02A4"/>
    <w:rsid w:val="00BF0B3C"/>
    <w:rsid w:val="00BF782A"/>
    <w:rsid w:val="00C0657F"/>
    <w:rsid w:val="00C10D55"/>
    <w:rsid w:val="00C17199"/>
    <w:rsid w:val="00C20A8D"/>
    <w:rsid w:val="00C33E1B"/>
    <w:rsid w:val="00C37C09"/>
    <w:rsid w:val="00C43050"/>
    <w:rsid w:val="00C435E1"/>
    <w:rsid w:val="00C44AA4"/>
    <w:rsid w:val="00C44D60"/>
    <w:rsid w:val="00C47E5A"/>
    <w:rsid w:val="00C5476C"/>
    <w:rsid w:val="00C550E1"/>
    <w:rsid w:val="00C55D53"/>
    <w:rsid w:val="00C65D06"/>
    <w:rsid w:val="00C67BB7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A5F50"/>
    <w:rsid w:val="00CB1A78"/>
    <w:rsid w:val="00CB47A9"/>
    <w:rsid w:val="00CC3503"/>
    <w:rsid w:val="00CC42AB"/>
    <w:rsid w:val="00CC5B94"/>
    <w:rsid w:val="00CC60F1"/>
    <w:rsid w:val="00CC6E9C"/>
    <w:rsid w:val="00CC7417"/>
    <w:rsid w:val="00CD0BAF"/>
    <w:rsid w:val="00CD5EDF"/>
    <w:rsid w:val="00CE0A05"/>
    <w:rsid w:val="00CE4A57"/>
    <w:rsid w:val="00CF0F58"/>
    <w:rsid w:val="00CF32FB"/>
    <w:rsid w:val="00CF46C2"/>
    <w:rsid w:val="00CF771E"/>
    <w:rsid w:val="00D00C82"/>
    <w:rsid w:val="00D05E56"/>
    <w:rsid w:val="00D12A77"/>
    <w:rsid w:val="00D2002C"/>
    <w:rsid w:val="00D25104"/>
    <w:rsid w:val="00D321B9"/>
    <w:rsid w:val="00D3429E"/>
    <w:rsid w:val="00D36D4F"/>
    <w:rsid w:val="00D36FE5"/>
    <w:rsid w:val="00D37000"/>
    <w:rsid w:val="00D70FE2"/>
    <w:rsid w:val="00D84391"/>
    <w:rsid w:val="00D93D5E"/>
    <w:rsid w:val="00D94C88"/>
    <w:rsid w:val="00D96B4B"/>
    <w:rsid w:val="00D970D8"/>
    <w:rsid w:val="00DA3802"/>
    <w:rsid w:val="00DC08F3"/>
    <w:rsid w:val="00DC28DD"/>
    <w:rsid w:val="00DC5190"/>
    <w:rsid w:val="00DC73CD"/>
    <w:rsid w:val="00DD53C9"/>
    <w:rsid w:val="00DD7F0D"/>
    <w:rsid w:val="00DE5FBA"/>
    <w:rsid w:val="00E0111D"/>
    <w:rsid w:val="00E015C8"/>
    <w:rsid w:val="00E315D2"/>
    <w:rsid w:val="00E36270"/>
    <w:rsid w:val="00E36FA6"/>
    <w:rsid w:val="00E37D84"/>
    <w:rsid w:val="00E41B7E"/>
    <w:rsid w:val="00E50018"/>
    <w:rsid w:val="00E5064F"/>
    <w:rsid w:val="00E50AFE"/>
    <w:rsid w:val="00E51EE5"/>
    <w:rsid w:val="00E54A17"/>
    <w:rsid w:val="00E54BAE"/>
    <w:rsid w:val="00E605F4"/>
    <w:rsid w:val="00E62D04"/>
    <w:rsid w:val="00E76DD2"/>
    <w:rsid w:val="00E77FFC"/>
    <w:rsid w:val="00E81AA8"/>
    <w:rsid w:val="00E84478"/>
    <w:rsid w:val="00E84984"/>
    <w:rsid w:val="00E920C8"/>
    <w:rsid w:val="00E930BF"/>
    <w:rsid w:val="00E964A9"/>
    <w:rsid w:val="00E97A6B"/>
    <w:rsid w:val="00EA5567"/>
    <w:rsid w:val="00EA6691"/>
    <w:rsid w:val="00EA7494"/>
    <w:rsid w:val="00EA7C72"/>
    <w:rsid w:val="00EB5DF2"/>
    <w:rsid w:val="00EC51BA"/>
    <w:rsid w:val="00ED4C08"/>
    <w:rsid w:val="00ED7987"/>
    <w:rsid w:val="00EE21C0"/>
    <w:rsid w:val="00EE256D"/>
    <w:rsid w:val="00EE2B66"/>
    <w:rsid w:val="00EE36A4"/>
    <w:rsid w:val="00EF7F4E"/>
    <w:rsid w:val="00F04022"/>
    <w:rsid w:val="00F05D27"/>
    <w:rsid w:val="00F07956"/>
    <w:rsid w:val="00F135CC"/>
    <w:rsid w:val="00F223F8"/>
    <w:rsid w:val="00F40EA3"/>
    <w:rsid w:val="00F43B92"/>
    <w:rsid w:val="00F46D18"/>
    <w:rsid w:val="00F54F1F"/>
    <w:rsid w:val="00F629F6"/>
    <w:rsid w:val="00F67ADA"/>
    <w:rsid w:val="00F72F74"/>
    <w:rsid w:val="00F80979"/>
    <w:rsid w:val="00F81441"/>
    <w:rsid w:val="00F819D0"/>
    <w:rsid w:val="00F86C3D"/>
    <w:rsid w:val="00F91007"/>
    <w:rsid w:val="00F974E6"/>
    <w:rsid w:val="00FA3734"/>
    <w:rsid w:val="00FA464E"/>
    <w:rsid w:val="00FB16B3"/>
    <w:rsid w:val="00FB6DCF"/>
    <w:rsid w:val="00FC11F7"/>
    <w:rsid w:val="00FC42FD"/>
    <w:rsid w:val="00FC4D25"/>
    <w:rsid w:val="00FC7F50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6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5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CBDC70-4778-4125-8CF5-A582F77B4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</Template>
  <TotalTime>153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Cu Thi Thuy</dc:creator>
  <cp:keywords/>
  <dc:description/>
  <cp:lastModifiedBy>Van, Cu Thi Thuy</cp:lastModifiedBy>
  <cp:revision>137</cp:revision>
  <cp:lastPrinted>2018-05-21T12:50:00Z</cp:lastPrinted>
  <dcterms:created xsi:type="dcterms:W3CDTF">2021-12-22T02:24:00Z</dcterms:created>
  <dcterms:modified xsi:type="dcterms:W3CDTF">2025-08-26T07:35:00Z</dcterms:modified>
</cp:coreProperties>
</file>